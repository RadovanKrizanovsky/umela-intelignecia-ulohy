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7DEDE" w14:textId="77777777" w:rsidR="00831721" w:rsidRDefault="00831721" w:rsidP="00831721">
      <w:pPr>
        <w:spacing w:before="120" w:after="0"/>
      </w:pPr>
      <w:r w:rsidRPr="0041428F">
        <w:rPr>
          <w:noProof/>
          <w:lang w:bidi="sk-SK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5FB7B548" wp14:editId="25B28331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8247888" cy="3026664"/>
                <wp:effectExtent l="0" t="0" r="1270" b="2540"/>
                <wp:wrapNone/>
                <wp:docPr id="19" name="Grafika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888" cy="3026664"/>
                          <a:chOff x="-7144" y="-7144"/>
                          <a:chExt cx="6005513" cy="1924050"/>
                        </a:xfrm>
                      </wpg:grpSpPr>
                      <wps:wsp>
                        <wps:cNvPr id="20" name="Voľný tvar: Tvar 20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Voľný tvar: Tvar 22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Voľný tvar: Tvar 23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Voľný tvar: Tvar 24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867FC7" id="Grafika 17" o:spid="_x0000_s1026" alt="&quot;&quot;" style="position:absolute;margin-left:-36pt;margin-top:-36pt;width:649.45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">
                <v:shape id="Voľný tvar: Tvar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Voľný tvar: Tvar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Voľný tvar: Tvar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Voľný tvar: Tvar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uľka rozloženia hlavičky"/>
      </w:tblPr>
      <w:tblGrid>
        <w:gridCol w:w="10466"/>
      </w:tblGrid>
      <w:tr w:rsidR="00A66B18" w:rsidRPr="0041428F" w14:paraId="5F7ACC76" w14:textId="77777777" w:rsidTr="00A6783B">
        <w:trPr>
          <w:trHeight w:val="270"/>
          <w:jc w:val="center"/>
        </w:trPr>
        <w:tc>
          <w:tcPr>
            <w:tcW w:w="10800" w:type="dxa"/>
          </w:tcPr>
          <w:p w14:paraId="364DBDE5" w14:textId="77777777" w:rsidR="00A66B18" w:rsidRPr="0041428F" w:rsidRDefault="00A66B18" w:rsidP="00A66B18">
            <w:pPr>
              <w:pStyle w:val="Kontaktninformcie"/>
              <w:rPr>
                <w:color w:val="000000" w:themeColor="text1"/>
              </w:rPr>
            </w:pPr>
            <w:r w:rsidRPr="0041428F">
              <w:rPr>
                <w:noProof/>
                <w:color w:val="000000" w:themeColor="text1"/>
                <w:lang w:bidi="sk-SK"/>
              </w:rPr>
              <mc:AlternateContent>
                <mc:Choice Requires="wps">
                  <w:drawing>
                    <wp:inline distT="0" distB="0" distL="0" distR="0" wp14:anchorId="4C5FC831" wp14:editId="118FCE07">
                      <wp:extent cx="3030071" cy="407670"/>
                      <wp:effectExtent l="19050" t="19050" r="18415" b="26035"/>
                      <wp:docPr id="18" name="Tvar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A099E0-27DA-42BD-9D42-E4CA07B78FD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0071" cy="40767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miter lim="400000"/>
                              </a:ln>
                              <a:extLst>
                                <a:ext uri="{C572A759-6A51-4108-AA02-DFA0A04FC94B}">
                                  <ma14:wrappingTextBoxFlag xmlns:lc="http://schemas.openxmlformats.org/drawingml/2006/lockedCanvas" xmlns="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      </a:ext>
                              </a:extLst>
                            </wps:spPr>
                            <wps:txbx>
                              <w:txbxContent>
                                <w:p w14:paraId="5E43DEB9" w14:textId="4FDACEE4" w:rsidR="00A66B18" w:rsidRPr="0025329E" w:rsidRDefault="00637953" w:rsidP="00AA089B">
                                  <w:pPr>
                                    <w:pStyle w:val="Logo"/>
                                  </w:pPr>
                                  <w:r>
                                    <w:rPr>
                                      <w:lang w:bidi="sk-SK"/>
                                    </w:rPr>
                                    <w:t xml:space="preserve"> </w:t>
                                  </w:r>
                                  <w:r w:rsidR="0025329E">
                                    <w:rPr>
                                      <w:lang w:bidi="sk-SK"/>
                                    </w:rPr>
                                    <w:t>Ú</w:t>
                                  </w:r>
                                  <w:r w:rsidR="0025329E">
                                    <w:rPr>
                                      <w:lang w:bidi="sk-SK"/>
                                    </w:rPr>
                                    <w:t xml:space="preserve">loha </w:t>
                                  </w:r>
                                  <w:r w:rsidR="00AB71C5">
                                    <w:rPr>
                                      <w:lang w:bidi="sk-SK"/>
                                    </w:rPr>
                                    <w:t>BONUS</w:t>
                                  </w:r>
                                </w:p>
                              </w:txbxContent>
                            </wps:txbx>
                            <wps:bodyPr wrap="square" lIns="19050" tIns="19050" rIns="19050" bIns="19050" anchor="ctr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C5FC831" id="Tvar 61" o:spid="_x0000_s1026" style="width:238.6pt;height: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" filled="f" strokecolor="white [3212]" strokeweight="3pt">
                      <v:stroke miterlimit="4"/>
                      <v:textbox style="mso-fit-shape-to-text:t" inset="1.5pt,1.5pt,1.5pt,1.5pt">
                        <w:txbxContent>
                          <w:p w14:paraId="5E43DEB9" w14:textId="4FDACEE4" w:rsidR="00A66B18" w:rsidRPr="0025329E" w:rsidRDefault="00637953" w:rsidP="00AA089B">
                            <w:pPr>
                              <w:pStyle w:val="Logo"/>
                            </w:pPr>
                            <w:r>
                              <w:rPr>
                                <w:lang w:bidi="sk-SK"/>
                              </w:rPr>
                              <w:t xml:space="preserve"> </w:t>
                            </w:r>
                            <w:r w:rsidR="0025329E">
                              <w:rPr>
                                <w:lang w:bidi="sk-SK"/>
                              </w:rPr>
                              <w:t>Ú</w:t>
                            </w:r>
                            <w:r w:rsidR="0025329E">
                              <w:rPr>
                                <w:lang w:bidi="sk-SK"/>
                              </w:rPr>
                              <w:t xml:space="preserve">loha </w:t>
                            </w:r>
                            <w:r w:rsidR="00AB71C5">
                              <w:rPr>
                                <w:lang w:bidi="sk-SK"/>
                              </w:rPr>
                              <w:t>BONUS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15018" w:rsidRPr="0041428F" w14:paraId="44162D2B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0502B5A5" w14:textId="56DFB3BF" w:rsidR="00A66B18" w:rsidRPr="00A66B18" w:rsidRDefault="0025329E" w:rsidP="00A66B18">
            <w:pPr>
              <w:pStyle w:val="Kontaktninformcie"/>
            </w:pPr>
            <w:r>
              <w:t>Radovan Križanovský</w:t>
            </w:r>
          </w:p>
          <w:p w14:paraId="53FF2832" w14:textId="2A29D94D" w:rsidR="003E24DF" w:rsidRPr="0041428F" w:rsidRDefault="0025329E" w:rsidP="00A66B18">
            <w:pPr>
              <w:pStyle w:val="Kontaktninformcie"/>
            </w:pPr>
            <w:r>
              <w:t>AIS ID: 111 328</w:t>
            </w:r>
          </w:p>
          <w:p w14:paraId="7EB5FB46" w14:textId="13B65890" w:rsidR="003E24DF" w:rsidRPr="0025329E" w:rsidRDefault="0025329E" w:rsidP="00A66B18">
            <w:pPr>
              <w:pStyle w:val="Kontaktninformcie"/>
              <w:rPr>
                <w:rFonts w:eastAsia="Dotum"/>
                <w:lang w:eastAsia="ko-KR"/>
              </w:rPr>
            </w:pPr>
            <w:r>
              <w:rPr>
                <w:rStyle w:val="Vrazn"/>
                <w:b w:val="0"/>
                <w:bCs w:val="0"/>
              </w:rPr>
              <w:t>xkrizanovsky</w:t>
            </w:r>
            <w:r>
              <w:rPr>
                <w:rStyle w:val="Vrazn"/>
                <w:rFonts w:eastAsia="Dotum" w:hint="eastAsia"/>
                <w:b w:val="0"/>
                <w:bCs w:val="0"/>
                <w:lang w:eastAsia="ko-KR"/>
              </w:rPr>
              <w:t>@</w:t>
            </w:r>
            <w:r>
              <w:rPr>
                <w:rStyle w:val="Vrazn"/>
                <w:rFonts w:eastAsia="Dotum"/>
                <w:b w:val="0"/>
                <w:bCs w:val="0"/>
                <w:lang w:eastAsia="ko-KR"/>
              </w:rPr>
              <w:t>stuba.sk</w:t>
            </w:r>
          </w:p>
          <w:p w14:paraId="2675A8F6" w14:textId="719E2447" w:rsidR="003E24DF" w:rsidRPr="0041428F" w:rsidRDefault="004A14DD" w:rsidP="00A66B18">
            <w:pPr>
              <w:pStyle w:val="Kontaktninformcie"/>
            </w:pPr>
            <w:r>
              <w:rPr>
                <w:rStyle w:val="Vrazn"/>
                <w:b w:val="0"/>
                <w:bCs w:val="0"/>
              </w:rPr>
              <w:t>STU-FEI-API</w:t>
            </w:r>
          </w:p>
          <w:p w14:paraId="0ADFBB04" w14:textId="3A0F7987" w:rsidR="003E24DF" w:rsidRPr="0041428F" w:rsidRDefault="004A14DD" w:rsidP="00A66B18">
            <w:pPr>
              <w:pStyle w:val="Kontaktninformcie"/>
              <w:rPr>
                <w:color w:val="000000" w:themeColor="text1"/>
              </w:rPr>
            </w:pPr>
            <w:r>
              <w:t>Umelá Inteligencia 2022</w:t>
            </w:r>
          </w:p>
        </w:tc>
      </w:tr>
    </w:tbl>
    <w:p w14:paraId="21CFA49D" w14:textId="77777777" w:rsidR="00A66B18" w:rsidRDefault="00A66B18"/>
    <w:p w14:paraId="6D9BDFD1" w14:textId="77777777" w:rsidR="00207219" w:rsidRDefault="00207219" w:rsidP="00896701">
      <w:pPr>
        <w:pStyle w:val="Prjemca"/>
        <w:spacing w:before="360" w:after="480"/>
        <w:rPr>
          <w:sz w:val="36"/>
          <w:szCs w:val="36"/>
        </w:rPr>
      </w:pPr>
    </w:p>
    <w:p w14:paraId="3758672D" w14:textId="4B68E793" w:rsidR="00AB71C5" w:rsidRDefault="00AB71C5" w:rsidP="00207219">
      <w:pPr>
        <w:pStyle w:val="Prjemca"/>
        <w:spacing w:before="360" w:after="480"/>
        <w:rPr>
          <w:sz w:val="36"/>
          <w:szCs w:val="36"/>
        </w:rPr>
      </w:pPr>
      <w:proofErr w:type="spellStart"/>
      <w:r w:rsidRPr="00AB71C5">
        <w:rPr>
          <w:sz w:val="36"/>
          <w:szCs w:val="36"/>
        </w:rPr>
        <w:t>Konvolučn</w:t>
      </w:r>
      <w:r>
        <w:rPr>
          <w:sz w:val="36"/>
          <w:szCs w:val="36"/>
        </w:rPr>
        <w:t>á</w:t>
      </w:r>
      <w:proofErr w:type="spellEnd"/>
      <w:r w:rsidRPr="00AB71C5">
        <w:rPr>
          <w:sz w:val="36"/>
          <w:szCs w:val="36"/>
        </w:rPr>
        <w:t xml:space="preserve"> neurónov</w:t>
      </w:r>
      <w:r>
        <w:rPr>
          <w:sz w:val="36"/>
          <w:szCs w:val="36"/>
        </w:rPr>
        <w:t>á</w:t>
      </w:r>
      <w:r w:rsidRPr="00AB71C5">
        <w:rPr>
          <w:sz w:val="36"/>
          <w:szCs w:val="36"/>
        </w:rPr>
        <w:t xml:space="preserve"> sie</w:t>
      </w:r>
      <w:r>
        <w:rPr>
          <w:sz w:val="36"/>
          <w:szCs w:val="36"/>
        </w:rPr>
        <w:t>ť</w:t>
      </w:r>
    </w:p>
    <w:p w14:paraId="450D9A2B" w14:textId="682BE3D6" w:rsidR="00207219" w:rsidRPr="00A20B22" w:rsidRDefault="00207219" w:rsidP="00207219">
      <w:pPr>
        <w:pStyle w:val="Prjemca"/>
        <w:spacing w:before="360" w:after="480"/>
        <w:rPr>
          <w:b w:val="0"/>
          <w:bCs w:val="0"/>
        </w:rPr>
      </w:pPr>
      <w:r w:rsidRPr="00A20B22">
        <w:rPr>
          <w:b w:val="0"/>
          <w:bCs w:val="0"/>
        </w:rPr>
        <w:t>V tomto zadaní s</w:t>
      </w:r>
      <w:r w:rsidR="00D401A3" w:rsidRPr="00A20B22">
        <w:rPr>
          <w:b w:val="0"/>
          <w:bCs w:val="0"/>
        </w:rPr>
        <w:t>om</w:t>
      </w:r>
      <w:r w:rsidRPr="00A20B22">
        <w:rPr>
          <w:b w:val="0"/>
          <w:bCs w:val="0"/>
        </w:rPr>
        <w:t xml:space="preserve"> v prostredí Matlab programoval </w:t>
      </w:r>
      <w:proofErr w:type="spellStart"/>
      <w:r w:rsidR="00AB71C5">
        <w:rPr>
          <w:b w:val="0"/>
          <w:bCs w:val="0"/>
        </w:rPr>
        <w:t>konvolučnú</w:t>
      </w:r>
      <w:proofErr w:type="spellEnd"/>
      <w:r w:rsidR="00AB71C5">
        <w:rPr>
          <w:b w:val="0"/>
          <w:bCs w:val="0"/>
        </w:rPr>
        <w:t xml:space="preserve"> neurónovú</w:t>
      </w:r>
      <w:r w:rsidR="00284BBA" w:rsidRPr="00A20B22">
        <w:rPr>
          <w:b w:val="0"/>
          <w:bCs w:val="0"/>
        </w:rPr>
        <w:t xml:space="preserve"> sieť</w:t>
      </w:r>
      <w:r w:rsidRPr="00A20B22">
        <w:rPr>
          <w:b w:val="0"/>
          <w:bCs w:val="0"/>
        </w:rPr>
        <w:t xml:space="preserve"> na </w:t>
      </w:r>
      <w:r w:rsidR="007D2045">
        <w:rPr>
          <w:b w:val="0"/>
          <w:bCs w:val="0"/>
        </w:rPr>
        <w:t xml:space="preserve">rozpoznanie </w:t>
      </w:r>
      <w:r w:rsidR="00AB71C5">
        <w:rPr>
          <w:b w:val="0"/>
          <w:bCs w:val="0"/>
        </w:rPr>
        <w:t>objektov z obrázkov.</w:t>
      </w:r>
    </w:p>
    <w:p w14:paraId="759475B1" w14:textId="2595C44B" w:rsidR="00207219" w:rsidRPr="00A20B22" w:rsidRDefault="00AB71C5" w:rsidP="00207219">
      <w:pPr>
        <w:pStyle w:val="Prjemca"/>
        <w:spacing w:before="360" w:after="480"/>
        <w:rPr>
          <w:b w:val="0"/>
          <w:bCs w:val="0"/>
        </w:rPr>
      </w:pPr>
      <w:r>
        <w:rPr>
          <w:b w:val="0"/>
          <w:bCs w:val="0"/>
        </w:rPr>
        <w:t xml:space="preserve">Ako </w:t>
      </w:r>
      <w:proofErr w:type="spellStart"/>
      <w:r>
        <w:rPr>
          <w:b w:val="0"/>
          <w:bCs w:val="0"/>
        </w:rPr>
        <w:t>trénovacie</w:t>
      </w:r>
      <w:proofErr w:type="spellEnd"/>
      <w:r>
        <w:rPr>
          <w:b w:val="0"/>
          <w:bCs w:val="0"/>
        </w:rPr>
        <w:t xml:space="preserve"> a validačné </w:t>
      </w:r>
      <w:r w:rsidR="00C11C60">
        <w:rPr>
          <w:b w:val="0"/>
          <w:bCs w:val="0"/>
        </w:rPr>
        <w:t>dáta</w:t>
      </w:r>
      <w:r>
        <w:rPr>
          <w:b w:val="0"/>
          <w:bCs w:val="0"/>
        </w:rPr>
        <w:t xml:space="preserve"> som použil 10 skupín z </w:t>
      </w:r>
      <w:proofErr w:type="spellStart"/>
      <w:r>
        <w:rPr>
          <w:b w:val="0"/>
          <w:bCs w:val="0"/>
        </w:rPr>
        <w:t>datasetu</w:t>
      </w:r>
      <w:proofErr w:type="spellEnd"/>
      <w:r>
        <w:rPr>
          <w:b w:val="0"/>
          <w:bCs w:val="0"/>
        </w:rPr>
        <w:t xml:space="preserve"> CALTECH 10</w:t>
      </w:r>
      <w:r w:rsidR="00DD6C8F">
        <w:rPr>
          <w:b w:val="0"/>
          <w:bCs w:val="0"/>
        </w:rPr>
        <w:t>1.</w:t>
      </w:r>
    </w:p>
    <w:p w14:paraId="27DC9AFC" w14:textId="6B2AE238" w:rsidR="006E771A" w:rsidRDefault="00AB71C5" w:rsidP="0080506F">
      <w:pPr>
        <w:pStyle w:val="Prjemca"/>
        <w:spacing w:before="200" w:after="480"/>
        <w:rPr>
          <w:b w:val="0"/>
          <w:bCs w:val="0"/>
        </w:rPr>
      </w:pPr>
      <w:r>
        <w:rPr>
          <w:b w:val="0"/>
          <w:bCs w:val="0"/>
        </w:rPr>
        <w:t xml:space="preserve">Využil som možnosť načítania </w:t>
      </w:r>
      <w:proofErr w:type="spellStart"/>
      <w:r>
        <w:rPr>
          <w:b w:val="0"/>
          <w:bCs w:val="0"/>
        </w:rPr>
        <w:t>predtrénovanej</w:t>
      </w:r>
      <w:proofErr w:type="spellEnd"/>
      <w:r>
        <w:rPr>
          <w:b w:val="0"/>
          <w:bCs w:val="0"/>
        </w:rPr>
        <w:t xml:space="preserve"> siete </w:t>
      </w:r>
      <w:proofErr w:type="spellStart"/>
      <w:r>
        <w:rPr>
          <w:b w:val="0"/>
          <w:bCs w:val="0"/>
        </w:rPr>
        <w:t>AlexNet</w:t>
      </w:r>
      <w:proofErr w:type="spellEnd"/>
      <w:r w:rsidR="00C11C60">
        <w:rPr>
          <w:b w:val="0"/>
          <w:bCs w:val="0"/>
        </w:rPr>
        <w:t>,</w:t>
      </w:r>
      <w:r w:rsidR="00DD6C8F">
        <w:rPr>
          <w:b w:val="0"/>
          <w:bCs w:val="0"/>
        </w:rPr>
        <w:t xml:space="preserve"> ktorú som následne pretrénoval s vhodnými nastaveniami na už spomenut</w:t>
      </w:r>
      <w:r w:rsidR="00C11C60">
        <w:rPr>
          <w:b w:val="0"/>
          <w:bCs w:val="0"/>
        </w:rPr>
        <w:t>ých skupinách dát</w:t>
      </w:r>
      <w:r w:rsidR="00DD6C8F">
        <w:rPr>
          <w:b w:val="0"/>
          <w:bCs w:val="0"/>
        </w:rPr>
        <w:t>.</w:t>
      </w:r>
    </w:p>
    <w:p w14:paraId="2A53B510" w14:textId="0BA747BB" w:rsidR="0022424A" w:rsidRDefault="00DD6C8F" w:rsidP="0080506F">
      <w:pPr>
        <w:pStyle w:val="Prjemca"/>
        <w:spacing w:before="200" w:after="480"/>
        <w:rPr>
          <w:b w:val="0"/>
          <w:bCs w:val="0"/>
        </w:rPr>
      </w:pPr>
      <w:r>
        <w:rPr>
          <w:b w:val="0"/>
          <w:bCs w:val="0"/>
        </w:rPr>
        <w:t>Na trénovanie som použil 80% dát a</w:t>
      </w:r>
      <w:r w:rsidR="00C11C60">
        <w:rPr>
          <w:b w:val="0"/>
          <w:bCs w:val="0"/>
        </w:rPr>
        <w:t xml:space="preserve"> zvyšných</w:t>
      </w:r>
      <w:r>
        <w:rPr>
          <w:b w:val="0"/>
          <w:bCs w:val="0"/>
        </w:rPr>
        <w:t> 20% dát</w:t>
      </w:r>
      <w:r w:rsidR="00C11C60">
        <w:rPr>
          <w:b w:val="0"/>
          <w:bCs w:val="0"/>
        </w:rPr>
        <w:t xml:space="preserve"> slúžili</w:t>
      </w:r>
      <w:r>
        <w:rPr>
          <w:b w:val="0"/>
          <w:bCs w:val="0"/>
        </w:rPr>
        <w:t xml:space="preserve"> na validáciu</w:t>
      </w:r>
      <w:r w:rsidR="0022424A">
        <w:rPr>
          <w:b w:val="0"/>
          <w:bCs w:val="0"/>
        </w:rPr>
        <w:t>.</w:t>
      </w:r>
    </w:p>
    <w:p w14:paraId="24D44075" w14:textId="0276F5CD" w:rsidR="00906C8B" w:rsidRPr="00A20B22" w:rsidRDefault="00906C8B" w:rsidP="0080506F">
      <w:pPr>
        <w:pStyle w:val="Prjemca"/>
        <w:spacing w:before="200" w:after="480"/>
        <w:rPr>
          <w:b w:val="0"/>
          <w:bCs w:val="0"/>
        </w:rPr>
      </w:pPr>
      <w:r>
        <w:rPr>
          <w:b w:val="0"/>
          <w:bCs w:val="0"/>
        </w:rPr>
        <w:t>Celkový tréning sa vykonal v 3 epochách.</w:t>
      </w:r>
    </w:p>
    <w:p w14:paraId="023CEB69" w14:textId="2B778BAE" w:rsidR="00207219" w:rsidRPr="00A20B22" w:rsidRDefault="00DD6C8F" w:rsidP="00D401A3">
      <w:pPr>
        <w:pStyle w:val="Podpis"/>
        <w:spacing w:before="200"/>
        <w:rPr>
          <w:b w:val="0"/>
          <w:bCs w:val="0"/>
          <w:color w:val="000000" w:themeColor="text1"/>
        </w:rPr>
      </w:pPr>
      <w:r>
        <w:rPr>
          <w:b w:val="0"/>
          <w:bCs w:val="0"/>
          <w:color w:val="000000" w:themeColor="text1"/>
        </w:rPr>
        <w:t xml:space="preserve">Po natrénovaní siete som vyčíslil </w:t>
      </w:r>
      <w:r w:rsidR="00D66C13">
        <w:rPr>
          <w:b w:val="0"/>
          <w:bCs w:val="0"/>
          <w:color w:val="000000" w:themeColor="text1"/>
        </w:rPr>
        <w:t>úspešnosť klasifikácie</w:t>
      </w:r>
      <w:r w:rsidR="00C11C60">
        <w:rPr>
          <w:b w:val="0"/>
          <w:bCs w:val="0"/>
          <w:color w:val="000000" w:themeColor="text1"/>
        </w:rPr>
        <w:t>,</w:t>
      </w:r>
      <w:r w:rsidR="00D66C13">
        <w:rPr>
          <w:b w:val="0"/>
          <w:bCs w:val="0"/>
          <w:color w:val="000000" w:themeColor="text1"/>
        </w:rPr>
        <w:t xml:space="preserve"> ktorá dosiahla až 98.49%, čím splnila podmienku aspoň 95% úspešnosti.</w:t>
      </w:r>
    </w:p>
    <w:p w14:paraId="1F90E431" w14:textId="439197B1" w:rsidR="00D401A3" w:rsidRPr="00A20B22" w:rsidRDefault="00D401A3" w:rsidP="00D401A3">
      <w:pPr>
        <w:pStyle w:val="Podpis"/>
        <w:spacing w:before="200"/>
        <w:rPr>
          <w:b w:val="0"/>
          <w:bCs w:val="0"/>
          <w:color w:val="000000" w:themeColor="text1"/>
        </w:rPr>
      </w:pPr>
    </w:p>
    <w:p w14:paraId="43754927" w14:textId="77777777" w:rsidR="0080506F" w:rsidRPr="00A20B22" w:rsidRDefault="0080506F" w:rsidP="00D401A3">
      <w:pPr>
        <w:pStyle w:val="Podpis"/>
        <w:spacing w:before="200"/>
        <w:rPr>
          <w:b w:val="0"/>
          <w:bCs w:val="0"/>
          <w:color w:val="000000" w:themeColor="text1"/>
        </w:rPr>
      </w:pPr>
    </w:p>
    <w:p w14:paraId="20683E99" w14:textId="42707BA8" w:rsidR="00855526" w:rsidRPr="00A20B22" w:rsidRDefault="00906C8B" w:rsidP="00906C8B">
      <w:pPr>
        <w:pStyle w:val="Podpis"/>
        <w:spacing w:before="200"/>
        <w:rPr>
          <w:b w:val="0"/>
          <w:bCs w:val="0"/>
          <w:color w:val="000000" w:themeColor="text1"/>
        </w:rPr>
      </w:pPr>
      <w:r>
        <w:rPr>
          <w:b w:val="0"/>
          <w:bCs w:val="0"/>
          <w:color w:val="000000" w:themeColor="text1"/>
        </w:rPr>
        <w:t>Následne som sieť a jej schopnosť kategorizácie otestoval na 10 obrázkoch</w:t>
      </w:r>
      <w:r w:rsidR="00BD1FF0">
        <w:rPr>
          <w:b w:val="0"/>
          <w:bCs w:val="0"/>
          <w:color w:val="000000" w:themeColor="text1"/>
        </w:rPr>
        <w:t>,</w:t>
      </w:r>
      <w:r>
        <w:rPr>
          <w:b w:val="0"/>
          <w:bCs w:val="0"/>
          <w:color w:val="000000" w:themeColor="text1"/>
        </w:rPr>
        <w:t xml:space="preserve"> ktoré som pred tréningom vybral a odstránil z </w:t>
      </w:r>
      <w:proofErr w:type="spellStart"/>
      <w:r>
        <w:rPr>
          <w:b w:val="0"/>
          <w:bCs w:val="0"/>
          <w:color w:val="000000" w:themeColor="text1"/>
        </w:rPr>
        <w:t>datasetu</w:t>
      </w:r>
      <w:proofErr w:type="spellEnd"/>
      <w:r>
        <w:rPr>
          <w:b w:val="0"/>
          <w:bCs w:val="0"/>
          <w:color w:val="000000" w:themeColor="text1"/>
        </w:rPr>
        <w:t xml:space="preserve"> (sieť bola trénovaná bez prístupu k týmto obrázkom).</w:t>
      </w:r>
    </w:p>
    <w:p w14:paraId="7FA7C1D6" w14:textId="61C42940" w:rsidR="000112DA" w:rsidRPr="00A20B22" w:rsidRDefault="000112DA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3D6F557D" w14:textId="4E26A5EA" w:rsidR="000112DA" w:rsidRDefault="000112DA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  <w:r w:rsidRPr="00A20B22">
        <w:rPr>
          <w:b w:val="0"/>
          <w:bCs w:val="0"/>
          <w:color w:val="000000" w:themeColor="text1"/>
        </w:rPr>
        <w:tab/>
      </w:r>
    </w:p>
    <w:p w14:paraId="3BB7F240" w14:textId="1AD55ED7" w:rsidR="00BD1FF0" w:rsidRDefault="00BD1FF0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06A40C91" w14:textId="5E82BB77" w:rsidR="00BD1FF0" w:rsidRDefault="00BD1FF0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585EA530" w14:textId="41F3FDED" w:rsidR="00BD1FF0" w:rsidRDefault="00BD1FF0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48613E9F" w14:textId="55AC2537" w:rsidR="00BD1FF0" w:rsidRDefault="00BD1FF0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481C8573" w14:textId="093857C9" w:rsidR="00BD1FF0" w:rsidRDefault="00BD1FF0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518C66AD" w14:textId="124BDE95" w:rsidR="00BD1FF0" w:rsidRDefault="00BD1FF0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5CF76262" w14:textId="19861F66" w:rsidR="00856254" w:rsidRDefault="00856254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496F3EB5" w14:textId="77777777" w:rsidR="00856254" w:rsidRDefault="00856254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28D751BB" w14:textId="3B5EF524" w:rsidR="00BD1FF0" w:rsidRPr="00856254" w:rsidRDefault="00856254" w:rsidP="00856254">
      <w:pPr>
        <w:pStyle w:val="Podpis"/>
        <w:spacing w:before="200"/>
        <w:ind w:left="0"/>
        <w:jc w:val="center"/>
        <w:rPr>
          <w:color w:val="000000" w:themeColor="text1"/>
        </w:rPr>
      </w:pPr>
      <w:r w:rsidRPr="00856254">
        <w:rPr>
          <w:color w:val="000000" w:themeColor="text1"/>
        </w:rPr>
        <w:t>Časť analýzy siete</w:t>
      </w:r>
    </w:p>
    <w:p w14:paraId="44EF405E" w14:textId="77777777" w:rsidR="00856254" w:rsidRDefault="00856254" w:rsidP="00856254">
      <w:pPr>
        <w:pStyle w:val="Podpis"/>
        <w:spacing w:before="200"/>
        <w:ind w:left="0"/>
        <w:jc w:val="center"/>
        <w:rPr>
          <w:b w:val="0"/>
          <w:bCs w:val="0"/>
          <w:color w:val="000000" w:themeColor="text1"/>
        </w:rPr>
      </w:pPr>
    </w:p>
    <w:p w14:paraId="7BB4F641" w14:textId="72B65AC8" w:rsidR="00BD1FF0" w:rsidRDefault="00856254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color w:val="000000" w:themeColor="text1"/>
        </w:rPr>
        <w:drawing>
          <wp:inline distT="0" distB="0" distL="0" distR="0" wp14:anchorId="2C9A3403" wp14:editId="3F700631">
            <wp:extent cx="6638925" cy="391477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9217" w14:textId="77777777" w:rsidR="00856254" w:rsidRDefault="00856254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57FCBDD2" w14:textId="160AF357" w:rsidR="00856254" w:rsidRDefault="00856254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3D26001C" w14:textId="47AA620A" w:rsidR="00856254" w:rsidRPr="00856254" w:rsidRDefault="00856254" w:rsidP="00856254">
      <w:pPr>
        <w:pStyle w:val="Podpis"/>
        <w:spacing w:before="200"/>
        <w:ind w:left="0"/>
        <w:jc w:val="center"/>
        <w:rPr>
          <w:color w:val="000000" w:themeColor="text1"/>
        </w:rPr>
      </w:pPr>
      <w:r w:rsidRPr="00856254">
        <w:rPr>
          <w:color w:val="000000" w:themeColor="text1"/>
        </w:rPr>
        <w:t>Priebeh tréningu</w:t>
      </w:r>
    </w:p>
    <w:p w14:paraId="6E7FE41C" w14:textId="77777777" w:rsidR="00856254" w:rsidRDefault="00856254" w:rsidP="00856254">
      <w:pPr>
        <w:pStyle w:val="Podpis"/>
        <w:spacing w:before="200"/>
        <w:ind w:left="0"/>
        <w:jc w:val="center"/>
        <w:rPr>
          <w:b w:val="0"/>
          <w:bCs w:val="0"/>
          <w:color w:val="000000" w:themeColor="text1"/>
        </w:rPr>
      </w:pPr>
    </w:p>
    <w:p w14:paraId="72036D22" w14:textId="048768F1" w:rsidR="00856254" w:rsidRPr="00A20B22" w:rsidRDefault="00856254" w:rsidP="00BD15ED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color w:val="000000" w:themeColor="text1"/>
        </w:rPr>
        <w:drawing>
          <wp:inline distT="0" distB="0" distL="0" distR="0" wp14:anchorId="3CBF0E7D" wp14:editId="5538F121">
            <wp:extent cx="6648450" cy="3514725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D673" w14:textId="2F2BBC3D" w:rsidR="00BD15ED" w:rsidRPr="00A20B22" w:rsidRDefault="00BD15ED" w:rsidP="002875A8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272E17E0" w14:textId="027BC453" w:rsidR="00FD1A91" w:rsidRDefault="00FD1A91" w:rsidP="00896847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</w:p>
    <w:p w14:paraId="6127445F" w14:textId="376DA41E" w:rsidR="00856254" w:rsidRDefault="00856254" w:rsidP="00896847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</w:p>
    <w:p w14:paraId="2B6A067C" w14:textId="677B2DC0" w:rsidR="00856254" w:rsidRDefault="00856254" w:rsidP="00856254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</w:p>
    <w:p w14:paraId="1A8F0F45" w14:textId="60347ADA" w:rsidR="008624BE" w:rsidRDefault="008624BE" w:rsidP="008624BE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5859D60F" w14:textId="77777777" w:rsidR="00551149" w:rsidRDefault="00551149" w:rsidP="008624BE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74DD0D2F" w14:textId="6B6E165C" w:rsidR="00856254" w:rsidRPr="00856254" w:rsidRDefault="00856254" w:rsidP="00856254">
      <w:pPr>
        <w:pStyle w:val="Podpis"/>
        <w:spacing w:before="200"/>
        <w:jc w:val="center"/>
        <w:rPr>
          <w:color w:val="000000" w:themeColor="text1"/>
        </w:rPr>
      </w:pPr>
      <w:r w:rsidRPr="00856254">
        <w:rPr>
          <w:color w:val="000000" w:themeColor="text1"/>
        </w:rPr>
        <w:t>Úspešnosť siete pre každú epochu a konečná úspešnosť</w:t>
      </w:r>
    </w:p>
    <w:p w14:paraId="259140A9" w14:textId="77777777" w:rsidR="008624BE" w:rsidRDefault="008624BE" w:rsidP="00856254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</w:p>
    <w:p w14:paraId="043DF25C" w14:textId="69A9E42F" w:rsidR="00856254" w:rsidRDefault="00856254" w:rsidP="00856254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color w:val="000000" w:themeColor="text1"/>
        </w:rPr>
        <w:drawing>
          <wp:inline distT="0" distB="0" distL="0" distR="0" wp14:anchorId="2061B8AE" wp14:editId="5D9A4ABB">
            <wp:extent cx="5762625" cy="2324100"/>
            <wp:effectExtent l="0" t="0" r="952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BF6F" w14:textId="65F3CF6D" w:rsidR="008624BE" w:rsidRDefault="008624BE" w:rsidP="00856254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</w:p>
    <w:p w14:paraId="089E40F2" w14:textId="0975E7A0" w:rsidR="008624BE" w:rsidRDefault="008624BE" w:rsidP="008624BE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0B43A75D" w14:textId="77777777" w:rsidR="00551149" w:rsidRDefault="00551149" w:rsidP="008624BE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5760E759" w14:textId="31FA5437" w:rsidR="008624BE" w:rsidRPr="008624BE" w:rsidRDefault="008624BE" w:rsidP="00856254">
      <w:pPr>
        <w:pStyle w:val="Podpis"/>
        <w:spacing w:before="200"/>
        <w:jc w:val="center"/>
        <w:rPr>
          <w:color w:val="000000" w:themeColor="text1"/>
        </w:rPr>
      </w:pPr>
      <w:r>
        <w:rPr>
          <w:color w:val="000000" w:themeColor="text1"/>
        </w:rPr>
        <w:t>10 testovacích obrázkov ktoré program zobrazil a pridal k nim názov kategórie do ktorej ich klasifikoval</w:t>
      </w:r>
    </w:p>
    <w:p w14:paraId="0DE2163F" w14:textId="59AD552F" w:rsidR="008624BE" w:rsidRDefault="008624BE" w:rsidP="008624BE">
      <w:pPr>
        <w:pStyle w:val="Podpis"/>
        <w:spacing w:before="200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color w:val="000000" w:themeColor="text1"/>
        </w:rPr>
        <w:drawing>
          <wp:inline distT="0" distB="0" distL="0" distR="0" wp14:anchorId="22CFF8D2" wp14:editId="57A1DABD">
            <wp:extent cx="5772150" cy="36004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3F5A" w14:textId="2F93466C" w:rsidR="00856254" w:rsidRDefault="00856254" w:rsidP="00856254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</w:p>
    <w:p w14:paraId="40017846" w14:textId="77777777" w:rsidR="00856254" w:rsidRDefault="00856254" w:rsidP="00856254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</w:p>
    <w:p w14:paraId="7AD90062" w14:textId="71F0ADEE" w:rsidR="00856254" w:rsidRDefault="00856254" w:rsidP="00896847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</w:p>
    <w:p w14:paraId="21DB05EB" w14:textId="6A7ED433" w:rsidR="00856254" w:rsidRDefault="00856254" w:rsidP="00551149">
      <w:pPr>
        <w:pStyle w:val="Podpis"/>
        <w:spacing w:before="200"/>
        <w:ind w:left="0"/>
        <w:rPr>
          <w:b w:val="0"/>
          <w:bCs w:val="0"/>
          <w:color w:val="000000" w:themeColor="text1"/>
        </w:rPr>
      </w:pPr>
    </w:p>
    <w:p w14:paraId="1E9F927A" w14:textId="77777777" w:rsidR="00856254" w:rsidRPr="00A20B22" w:rsidRDefault="00856254" w:rsidP="00896847">
      <w:pPr>
        <w:pStyle w:val="Podpis"/>
        <w:spacing w:before="200"/>
        <w:jc w:val="center"/>
        <w:rPr>
          <w:b w:val="0"/>
          <w:bCs w:val="0"/>
          <w:color w:val="000000" w:themeColor="text1"/>
        </w:rPr>
      </w:pPr>
    </w:p>
    <w:p w14:paraId="2FEF5DDE" w14:textId="0EC5250B" w:rsidR="00397FFC" w:rsidRDefault="00FD1A91" w:rsidP="00896847">
      <w:pPr>
        <w:pStyle w:val="Podpis"/>
        <w:spacing w:before="200"/>
        <w:ind w:left="0"/>
        <w:jc w:val="center"/>
        <w:rPr>
          <w:b w:val="0"/>
          <w:bCs w:val="0"/>
          <w:color w:val="000000" w:themeColor="text1"/>
          <w:sz w:val="20"/>
          <w:szCs w:val="16"/>
        </w:rPr>
      </w:pPr>
      <w:r w:rsidRPr="00A20B22">
        <w:rPr>
          <w:b w:val="0"/>
          <w:bCs w:val="0"/>
          <w:color w:val="000000" w:themeColor="text1"/>
          <w:sz w:val="20"/>
          <w:szCs w:val="16"/>
        </w:rPr>
        <w:t xml:space="preserve">V tomto zadaní som </w:t>
      </w:r>
      <w:r w:rsidR="009A2B32" w:rsidRPr="00A20B22">
        <w:rPr>
          <w:b w:val="0"/>
          <w:bCs w:val="0"/>
          <w:color w:val="000000" w:themeColor="text1"/>
          <w:sz w:val="20"/>
          <w:szCs w:val="16"/>
        </w:rPr>
        <w:t>vy</w:t>
      </w:r>
      <w:r w:rsidRPr="00A20B22">
        <w:rPr>
          <w:b w:val="0"/>
          <w:bCs w:val="0"/>
          <w:color w:val="000000" w:themeColor="text1"/>
          <w:sz w:val="20"/>
          <w:szCs w:val="16"/>
        </w:rPr>
        <w:t xml:space="preserve">užíval </w:t>
      </w:r>
      <w:proofErr w:type="spellStart"/>
      <w:r w:rsidR="006069E1">
        <w:rPr>
          <w:b w:val="0"/>
          <w:bCs w:val="0"/>
          <w:color w:val="000000" w:themeColor="text1"/>
          <w:sz w:val="20"/>
          <w:szCs w:val="16"/>
        </w:rPr>
        <w:t>predtrénovanú</w:t>
      </w:r>
      <w:proofErr w:type="spellEnd"/>
      <w:r w:rsidR="006069E1">
        <w:rPr>
          <w:b w:val="0"/>
          <w:bCs w:val="0"/>
          <w:color w:val="000000" w:themeColor="text1"/>
          <w:sz w:val="20"/>
          <w:szCs w:val="16"/>
        </w:rPr>
        <w:t xml:space="preserve"> sieť </w:t>
      </w:r>
      <w:proofErr w:type="spellStart"/>
      <w:r w:rsidR="006069E1">
        <w:rPr>
          <w:b w:val="0"/>
          <w:bCs w:val="0"/>
          <w:color w:val="000000" w:themeColor="text1"/>
          <w:sz w:val="20"/>
          <w:szCs w:val="16"/>
        </w:rPr>
        <w:t>AlexNet</w:t>
      </w:r>
      <w:proofErr w:type="spellEnd"/>
      <w:r w:rsidR="006F4024">
        <w:rPr>
          <w:b w:val="0"/>
          <w:bCs w:val="0"/>
          <w:color w:val="000000" w:themeColor="text1"/>
          <w:sz w:val="20"/>
          <w:szCs w:val="16"/>
        </w:rPr>
        <w:t>,</w:t>
      </w:r>
      <w:r w:rsidR="006069E1">
        <w:rPr>
          <w:b w:val="0"/>
          <w:bCs w:val="0"/>
          <w:color w:val="000000" w:themeColor="text1"/>
          <w:sz w:val="20"/>
          <w:szCs w:val="16"/>
        </w:rPr>
        <w:t xml:space="preserve"> dodanú spoločnosťou </w:t>
      </w:r>
      <w:proofErr w:type="spellStart"/>
      <w:r w:rsidR="006069E1">
        <w:rPr>
          <w:b w:val="0"/>
          <w:bCs w:val="0"/>
          <w:color w:val="000000" w:themeColor="text1"/>
          <w:sz w:val="20"/>
          <w:szCs w:val="16"/>
        </w:rPr>
        <w:t>MathWorks</w:t>
      </w:r>
      <w:proofErr w:type="spellEnd"/>
      <w:r w:rsidR="006F4024">
        <w:rPr>
          <w:b w:val="0"/>
          <w:bCs w:val="0"/>
          <w:color w:val="000000" w:themeColor="text1"/>
          <w:sz w:val="20"/>
          <w:szCs w:val="16"/>
        </w:rPr>
        <w:t>,</w:t>
      </w:r>
      <w:r w:rsidR="006069E1">
        <w:rPr>
          <w:b w:val="0"/>
          <w:bCs w:val="0"/>
          <w:color w:val="000000" w:themeColor="text1"/>
          <w:sz w:val="20"/>
          <w:szCs w:val="16"/>
        </w:rPr>
        <w:t xml:space="preserve"> sprístupnenú v </w:t>
      </w:r>
      <w:proofErr w:type="spellStart"/>
      <w:r w:rsidR="006069E1">
        <w:rPr>
          <w:b w:val="0"/>
          <w:bCs w:val="0"/>
          <w:color w:val="000000" w:themeColor="text1"/>
          <w:sz w:val="20"/>
          <w:szCs w:val="16"/>
        </w:rPr>
        <w:t>Matlabe</w:t>
      </w:r>
      <w:proofErr w:type="spellEnd"/>
      <w:r w:rsidR="006069E1">
        <w:rPr>
          <w:b w:val="0"/>
          <w:bCs w:val="0"/>
          <w:color w:val="000000" w:themeColor="text1"/>
          <w:sz w:val="20"/>
          <w:szCs w:val="16"/>
        </w:rPr>
        <w:t xml:space="preserve"> ako </w:t>
      </w:r>
      <w:proofErr w:type="spellStart"/>
      <w:r w:rsidR="006069E1">
        <w:rPr>
          <w:b w:val="0"/>
          <w:bCs w:val="0"/>
          <w:color w:val="000000" w:themeColor="text1"/>
          <w:sz w:val="20"/>
          <w:szCs w:val="16"/>
        </w:rPr>
        <w:t>Add</w:t>
      </w:r>
      <w:proofErr w:type="spellEnd"/>
      <w:r w:rsidR="006069E1">
        <w:rPr>
          <w:b w:val="0"/>
          <w:bCs w:val="0"/>
          <w:color w:val="000000" w:themeColor="text1"/>
          <w:sz w:val="20"/>
          <w:szCs w:val="16"/>
        </w:rPr>
        <w:t>-on</w:t>
      </w:r>
      <w:r w:rsidR="006F4024">
        <w:rPr>
          <w:b w:val="0"/>
          <w:bCs w:val="0"/>
          <w:color w:val="000000" w:themeColor="text1"/>
          <w:sz w:val="20"/>
          <w:szCs w:val="16"/>
        </w:rPr>
        <w:t>,</w:t>
      </w:r>
      <w:r w:rsidR="006069E1">
        <w:rPr>
          <w:b w:val="0"/>
          <w:bCs w:val="0"/>
          <w:color w:val="000000" w:themeColor="text1"/>
          <w:sz w:val="20"/>
          <w:szCs w:val="16"/>
        </w:rPr>
        <w:t xml:space="preserve"> a</w:t>
      </w:r>
      <w:r w:rsidR="00C257DB">
        <w:rPr>
          <w:b w:val="0"/>
          <w:bCs w:val="0"/>
          <w:color w:val="000000" w:themeColor="text1"/>
          <w:sz w:val="20"/>
          <w:szCs w:val="16"/>
        </w:rPr>
        <w:t> </w:t>
      </w:r>
      <w:r w:rsidR="006069E1">
        <w:rPr>
          <w:b w:val="0"/>
          <w:bCs w:val="0"/>
          <w:color w:val="000000" w:themeColor="text1"/>
          <w:sz w:val="20"/>
          <w:szCs w:val="16"/>
        </w:rPr>
        <w:t>nav</w:t>
      </w:r>
      <w:r w:rsidR="00C257DB">
        <w:rPr>
          <w:b w:val="0"/>
          <w:bCs w:val="0"/>
          <w:color w:val="000000" w:themeColor="text1"/>
          <w:sz w:val="20"/>
          <w:szCs w:val="16"/>
        </w:rPr>
        <w:t>rhnutú Alexom</w:t>
      </w:r>
      <w:r w:rsidRPr="00A20B22">
        <w:rPr>
          <w:b w:val="0"/>
          <w:bCs w:val="0"/>
          <w:color w:val="000000" w:themeColor="text1"/>
          <w:sz w:val="20"/>
          <w:szCs w:val="16"/>
        </w:rPr>
        <w:t xml:space="preserve"> </w:t>
      </w:r>
      <w:proofErr w:type="spellStart"/>
      <w:r w:rsidR="00C257DB">
        <w:rPr>
          <w:b w:val="0"/>
          <w:bCs w:val="0"/>
          <w:color w:val="000000" w:themeColor="text1"/>
          <w:sz w:val="20"/>
          <w:szCs w:val="16"/>
        </w:rPr>
        <w:t>Krizhevskym</w:t>
      </w:r>
      <w:proofErr w:type="spellEnd"/>
      <w:r w:rsidR="00C257DB">
        <w:rPr>
          <w:b w:val="0"/>
          <w:bCs w:val="0"/>
          <w:color w:val="000000" w:themeColor="text1"/>
          <w:sz w:val="20"/>
          <w:szCs w:val="16"/>
        </w:rPr>
        <w:t xml:space="preserve"> v spolupráci s </w:t>
      </w:r>
      <w:proofErr w:type="spellStart"/>
      <w:r w:rsidR="00C257DB" w:rsidRPr="00C257DB">
        <w:rPr>
          <w:b w:val="0"/>
          <w:bCs w:val="0"/>
          <w:color w:val="000000" w:themeColor="text1"/>
          <w:sz w:val="20"/>
          <w:szCs w:val="16"/>
        </w:rPr>
        <w:t>Ily</w:t>
      </w:r>
      <w:r w:rsidR="00C257DB">
        <w:rPr>
          <w:b w:val="0"/>
          <w:bCs w:val="0"/>
          <w:color w:val="000000" w:themeColor="text1"/>
          <w:sz w:val="20"/>
          <w:szCs w:val="16"/>
        </w:rPr>
        <w:t>om</w:t>
      </w:r>
      <w:proofErr w:type="spellEnd"/>
      <w:r w:rsidR="00C257DB" w:rsidRPr="00C257DB">
        <w:rPr>
          <w:b w:val="0"/>
          <w:bCs w:val="0"/>
          <w:color w:val="000000" w:themeColor="text1"/>
          <w:sz w:val="20"/>
          <w:szCs w:val="16"/>
        </w:rPr>
        <w:t xml:space="preserve"> </w:t>
      </w:r>
      <w:proofErr w:type="spellStart"/>
      <w:r w:rsidR="00C257DB" w:rsidRPr="00C257DB">
        <w:rPr>
          <w:b w:val="0"/>
          <w:bCs w:val="0"/>
          <w:color w:val="000000" w:themeColor="text1"/>
          <w:sz w:val="20"/>
          <w:szCs w:val="16"/>
        </w:rPr>
        <w:t>Sutskever</w:t>
      </w:r>
      <w:r w:rsidR="00C257DB">
        <w:rPr>
          <w:b w:val="0"/>
          <w:bCs w:val="0"/>
          <w:color w:val="000000" w:themeColor="text1"/>
          <w:sz w:val="20"/>
          <w:szCs w:val="16"/>
        </w:rPr>
        <w:t>ským</w:t>
      </w:r>
      <w:proofErr w:type="spellEnd"/>
      <w:r w:rsidR="00C257DB">
        <w:rPr>
          <w:b w:val="0"/>
          <w:bCs w:val="0"/>
          <w:color w:val="000000" w:themeColor="text1"/>
          <w:sz w:val="20"/>
          <w:szCs w:val="16"/>
        </w:rPr>
        <w:t xml:space="preserve"> a </w:t>
      </w:r>
      <w:proofErr w:type="spellStart"/>
      <w:r w:rsidR="00C257DB">
        <w:rPr>
          <w:b w:val="0"/>
          <w:bCs w:val="0"/>
          <w:color w:val="000000" w:themeColor="text1"/>
          <w:sz w:val="20"/>
          <w:szCs w:val="16"/>
        </w:rPr>
        <w:t>Geoffreyim</w:t>
      </w:r>
      <w:proofErr w:type="spellEnd"/>
      <w:r w:rsidR="00C257DB">
        <w:rPr>
          <w:b w:val="0"/>
          <w:bCs w:val="0"/>
          <w:color w:val="000000" w:themeColor="text1"/>
          <w:sz w:val="20"/>
          <w:szCs w:val="16"/>
        </w:rPr>
        <w:t xml:space="preserve"> </w:t>
      </w:r>
      <w:proofErr w:type="spellStart"/>
      <w:r w:rsidR="00C257DB">
        <w:rPr>
          <w:b w:val="0"/>
          <w:bCs w:val="0"/>
          <w:color w:val="000000" w:themeColor="text1"/>
          <w:sz w:val="20"/>
          <w:szCs w:val="16"/>
        </w:rPr>
        <w:t>Hintonom</w:t>
      </w:r>
      <w:proofErr w:type="spellEnd"/>
      <w:r w:rsidR="00C257DB">
        <w:rPr>
          <w:b w:val="0"/>
          <w:bCs w:val="0"/>
          <w:color w:val="000000" w:themeColor="text1"/>
          <w:sz w:val="20"/>
          <w:szCs w:val="16"/>
        </w:rPr>
        <w:t xml:space="preserve">. </w:t>
      </w:r>
    </w:p>
    <w:p w14:paraId="32D80594" w14:textId="468479D6" w:rsidR="00FD1A91" w:rsidRDefault="00C257DB" w:rsidP="00896847">
      <w:pPr>
        <w:pStyle w:val="Podpis"/>
        <w:spacing w:before="200"/>
        <w:ind w:left="0"/>
        <w:jc w:val="center"/>
        <w:rPr>
          <w:b w:val="0"/>
          <w:bCs w:val="0"/>
          <w:color w:val="000000" w:themeColor="text1"/>
          <w:sz w:val="20"/>
          <w:szCs w:val="16"/>
        </w:rPr>
      </w:pPr>
      <w:r>
        <w:rPr>
          <w:b w:val="0"/>
          <w:bCs w:val="0"/>
          <w:color w:val="000000" w:themeColor="text1"/>
          <w:sz w:val="20"/>
          <w:szCs w:val="16"/>
        </w:rPr>
        <w:t xml:space="preserve">Ďalej ako vstupné, </w:t>
      </w:r>
      <w:proofErr w:type="spellStart"/>
      <w:r>
        <w:rPr>
          <w:b w:val="0"/>
          <w:bCs w:val="0"/>
          <w:color w:val="000000" w:themeColor="text1"/>
          <w:sz w:val="20"/>
          <w:szCs w:val="16"/>
        </w:rPr>
        <w:t>trénovacie</w:t>
      </w:r>
      <w:proofErr w:type="spellEnd"/>
      <w:r>
        <w:rPr>
          <w:b w:val="0"/>
          <w:bCs w:val="0"/>
          <w:color w:val="000000" w:themeColor="text1"/>
          <w:sz w:val="20"/>
          <w:szCs w:val="16"/>
        </w:rPr>
        <w:t xml:space="preserve">, testovacie a validačné </w:t>
      </w:r>
      <w:r w:rsidR="00397FFC">
        <w:rPr>
          <w:b w:val="0"/>
          <w:bCs w:val="0"/>
          <w:color w:val="000000" w:themeColor="text1"/>
          <w:sz w:val="20"/>
          <w:szCs w:val="16"/>
        </w:rPr>
        <w:t xml:space="preserve">dáta som použil </w:t>
      </w:r>
      <w:proofErr w:type="spellStart"/>
      <w:r w:rsidR="00397FFC">
        <w:rPr>
          <w:b w:val="0"/>
          <w:bCs w:val="0"/>
          <w:color w:val="000000" w:themeColor="text1"/>
          <w:sz w:val="20"/>
          <w:szCs w:val="16"/>
        </w:rPr>
        <w:t>dataset</w:t>
      </w:r>
      <w:proofErr w:type="spellEnd"/>
      <w:r w:rsidR="00397FFC">
        <w:rPr>
          <w:b w:val="0"/>
          <w:bCs w:val="0"/>
          <w:color w:val="000000" w:themeColor="text1"/>
          <w:sz w:val="20"/>
          <w:szCs w:val="16"/>
        </w:rPr>
        <w:t xml:space="preserve"> </w:t>
      </w:r>
      <w:proofErr w:type="spellStart"/>
      <w:r w:rsidR="00397FFC">
        <w:rPr>
          <w:b w:val="0"/>
          <w:bCs w:val="0"/>
          <w:color w:val="000000" w:themeColor="text1"/>
          <w:sz w:val="20"/>
          <w:szCs w:val="16"/>
        </w:rPr>
        <w:t>Caltech</w:t>
      </w:r>
      <w:proofErr w:type="spellEnd"/>
      <w:r w:rsidR="00397FFC">
        <w:rPr>
          <w:b w:val="0"/>
          <w:bCs w:val="0"/>
          <w:color w:val="000000" w:themeColor="text1"/>
          <w:sz w:val="20"/>
          <w:szCs w:val="16"/>
        </w:rPr>
        <w:t xml:space="preserve"> 101 z tohto zdroju: </w:t>
      </w:r>
      <w:hyperlink r:id="rId14" w:history="1">
        <w:r w:rsidR="00397FFC" w:rsidRPr="00870F64">
          <w:rPr>
            <w:rStyle w:val="Hypertextovprepojenie"/>
            <w:b w:val="0"/>
            <w:bCs w:val="0"/>
            <w:sz w:val="20"/>
            <w:szCs w:val="16"/>
          </w:rPr>
          <w:t>https://data.caltech.edu/records/20086</w:t>
        </w:r>
      </w:hyperlink>
    </w:p>
    <w:p w14:paraId="0EE1813B" w14:textId="6570F1D0" w:rsidR="00397FFC" w:rsidRPr="00A20B22" w:rsidRDefault="00397FFC" w:rsidP="00896847">
      <w:pPr>
        <w:pStyle w:val="Podpis"/>
        <w:spacing w:before="200"/>
        <w:ind w:left="0"/>
        <w:jc w:val="center"/>
        <w:rPr>
          <w:b w:val="0"/>
          <w:bCs w:val="0"/>
          <w:color w:val="000000" w:themeColor="text1"/>
          <w:sz w:val="20"/>
          <w:szCs w:val="16"/>
        </w:rPr>
      </w:pPr>
      <w:r>
        <w:rPr>
          <w:b w:val="0"/>
          <w:bCs w:val="0"/>
          <w:color w:val="000000" w:themeColor="text1"/>
          <w:sz w:val="20"/>
          <w:szCs w:val="16"/>
        </w:rPr>
        <w:t xml:space="preserve">Tento softvér bol </w:t>
      </w:r>
      <w:r w:rsidR="006F4024">
        <w:rPr>
          <w:b w:val="0"/>
          <w:bCs w:val="0"/>
          <w:color w:val="000000" w:themeColor="text1"/>
          <w:sz w:val="20"/>
          <w:szCs w:val="16"/>
        </w:rPr>
        <w:t>navrhnutý a použitý</w:t>
      </w:r>
      <w:r>
        <w:rPr>
          <w:b w:val="0"/>
          <w:bCs w:val="0"/>
          <w:color w:val="000000" w:themeColor="text1"/>
          <w:sz w:val="20"/>
          <w:szCs w:val="16"/>
        </w:rPr>
        <w:t xml:space="preserve"> </w:t>
      </w:r>
      <w:r w:rsidR="00C11C60">
        <w:rPr>
          <w:b w:val="0"/>
          <w:bCs w:val="0"/>
          <w:color w:val="000000" w:themeColor="text1"/>
          <w:sz w:val="20"/>
          <w:szCs w:val="16"/>
        </w:rPr>
        <w:t>výhradne</w:t>
      </w:r>
      <w:r>
        <w:rPr>
          <w:b w:val="0"/>
          <w:bCs w:val="0"/>
          <w:color w:val="000000" w:themeColor="text1"/>
          <w:sz w:val="20"/>
          <w:szCs w:val="16"/>
        </w:rPr>
        <w:t xml:space="preserve"> </w:t>
      </w:r>
      <w:r w:rsidR="006F4024">
        <w:rPr>
          <w:b w:val="0"/>
          <w:bCs w:val="0"/>
          <w:color w:val="000000" w:themeColor="text1"/>
          <w:sz w:val="20"/>
          <w:szCs w:val="16"/>
        </w:rPr>
        <w:t>na</w:t>
      </w:r>
      <w:r>
        <w:rPr>
          <w:b w:val="0"/>
          <w:bCs w:val="0"/>
          <w:color w:val="000000" w:themeColor="text1"/>
          <w:sz w:val="20"/>
          <w:szCs w:val="16"/>
        </w:rPr>
        <w:t xml:space="preserve"> edukačné</w:t>
      </w:r>
      <w:r w:rsidR="006F4024">
        <w:rPr>
          <w:b w:val="0"/>
          <w:bCs w:val="0"/>
          <w:color w:val="000000" w:themeColor="text1"/>
          <w:sz w:val="20"/>
          <w:szCs w:val="16"/>
        </w:rPr>
        <w:t>, nekomerčné účely.</w:t>
      </w:r>
    </w:p>
    <w:sectPr w:rsidR="00397FFC" w:rsidRPr="00A20B22" w:rsidSect="00E11C06">
      <w:footerReference w:type="default" r:id="rId15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80561" w14:textId="77777777" w:rsidR="001727A8" w:rsidRDefault="001727A8" w:rsidP="00A66B18">
      <w:pPr>
        <w:spacing w:before="0" w:after="0"/>
      </w:pPr>
      <w:r>
        <w:separator/>
      </w:r>
    </w:p>
  </w:endnote>
  <w:endnote w:type="continuationSeparator" w:id="0">
    <w:p w14:paraId="15FB87A0" w14:textId="77777777" w:rsidR="001727A8" w:rsidRDefault="001727A8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0123386"/>
      <w:docPartObj>
        <w:docPartGallery w:val="Page Numbers (Bottom of Page)"/>
        <w:docPartUnique/>
      </w:docPartObj>
    </w:sdtPr>
    <w:sdtEndPr/>
    <w:sdtContent>
      <w:p w14:paraId="3D5D8D82" w14:textId="35D08A26" w:rsidR="00637953" w:rsidRDefault="00637953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6E2DD6" w14:textId="3C1B824B" w:rsidR="003202FF" w:rsidRDefault="003202F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A19A2" w14:textId="77777777" w:rsidR="001727A8" w:rsidRDefault="001727A8" w:rsidP="00A66B18">
      <w:pPr>
        <w:spacing w:before="0" w:after="0"/>
      </w:pPr>
      <w:r>
        <w:separator/>
      </w:r>
    </w:p>
  </w:footnote>
  <w:footnote w:type="continuationSeparator" w:id="0">
    <w:p w14:paraId="374B8737" w14:textId="77777777" w:rsidR="001727A8" w:rsidRDefault="001727A8" w:rsidP="00A66B18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29E"/>
    <w:rsid w:val="000112DA"/>
    <w:rsid w:val="00026D0D"/>
    <w:rsid w:val="00026D39"/>
    <w:rsid w:val="00030C2F"/>
    <w:rsid w:val="000722ED"/>
    <w:rsid w:val="00082790"/>
    <w:rsid w:val="00083BAA"/>
    <w:rsid w:val="000C1958"/>
    <w:rsid w:val="0010680C"/>
    <w:rsid w:val="00152B0B"/>
    <w:rsid w:val="00167772"/>
    <w:rsid w:val="001727A8"/>
    <w:rsid w:val="001766D6"/>
    <w:rsid w:val="00192419"/>
    <w:rsid w:val="001C270D"/>
    <w:rsid w:val="001C60C8"/>
    <w:rsid w:val="001E1ECB"/>
    <w:rsid w:val="001E2320"/>
    <w:rsid w:val="002054DA"/>
    <w:rsid w:val="00207219"/>
    <w:rsid w:val="00214E28"/>
    <w:rsid w:val="0022424A"/>
    <w:rsid w:val="0025329E"/>
    <w:rsid w:val="0028007B"/>
    <w:rsid w:val="00284BBA"/>
    <w:rsid w:val="002875A8"/>
    <w:rsid w:val="003202FF"/>
    <w:rsid w:val="00331B19"/>
    <w:rsid w:val="00337FA9"/>
    <w:rsid w:val="00342225"/>
    <w:rsid w:val="00346084"/>
    <w:rsid w:val="00352B81"/>
    <w:rsid w:val="00394757"/>
    <w:rsid w:val="00397FFC"/>
    <w:rsid w:val="003A0150"/>
    <w:rsid w:val="003D2C35"/>
    <w:rsid w:val="003E24DF"/>
    <w:rsid w:val="0041428F"/>
    <w:rsid w:val="004422EF"/>
    <w:rsid w:val="00466EB3"/>
    <w:rsid w:val="004A14DD"/>
    <w:rsid w:val="004A2B0D"/>
    <w:rsid w:val="004A6E12"/>
    <w:rsid w:val="004B6DFA"/>
    <w:rsid w:val="004F3951"/>
    <w:rsid w:val="00551149"/>
    <w:rsid w:val="00595AE7"/>
    <w:rsid w:val="005C0688"/>
    <w:rsid w:val="005C2210"/>
    <w:rsid w:val="005E3E9A"/>
    <w:rsid w:val="006069E1"/>
    <w:rsid w:val="00615018"/>
    <w:rsid w:val="0062123A"/>
    <w:rsid w:val="00625600"/>
    <w:rsid w:val="00637953"/>
    <w:rsid w:val="00646E75"/>
    <w:rsid w:val="00665988"/>
    <w:rsid w:val="006B722B"/>
    <w:rsid w:val="006E771A"/>
    <w:rsid w:val="006F4024"/>
    <w:rsid w:val="006F6F10"/>
    <w:rsid w:val="00783E79"/>
    <w:rsid w:val="007A70C2"/>
    <w:rsid w:val="007B5AE8"/>
    <w:rsid w:val="007D2045"/>
    <w:rsid w:val="007F5192"/>
    <w:rsid w:val="0080506F"/>
    <w:rsid w:val="0081783C"/>
    <w:rsid w:val="00831721"/>
    <w:rsid w:val="00855526"/>
    <w:rsid w:val="00856254"/>
    <w:rsid w:val="008624BE"/>
    <w:rsid w:val="00862A06"/>
    <w:rsid w:val="00896701"/>
    <w:rsid w:val="00896847"/>
    <w:rsid w:val="008A7FEF"/>
    <w:rsid w:val="00906C8B"/>
    <w:rsid w:val="00955E73"/>
    <w:rsid w:val="00964CFD"/>
    <w:rsid w:val="009A2B32"/>
    <w:rsid w:val="009F4C5A"/>
    <w:rsid w:val="00A20B22"/>
    <w:rsid w:val="00A26FE7"/>
    <w:rsid w:val="00A66B18"/>
    <w:rsid w:val="00A6783B"/>
    <w:rsid w:val="00A96CF8"/>
    <w:rsid w:val="00AA01D8"/>
    <w:rsid w:val="00AA089B"/>
    <w:rsid w:val="00AA0CEA"/>
    <w:rsid w:val="00AB71C5"/>
    <w:rsid w:val="00AE1388"/>
    <w:rsid w:val="00AE6588"/>
    <w:rsid w:val="00AF3982"/>
    <w:rsid w:val="00B161B2"/>
    <w:rsid w:val="00B20AB1"/>
    <w:rsid w:val="00B50294"/>
    <w:rsid w:val="00B57D6E"/>
    <w:rsid w:val="00B93312"/>
    <w:rsid w:val="00BD15ED"/>
    <w:rsid w:val="00BD1FF0"/>
    <w:rsid w:val="00C11C60"/>
    <w:rsid w:val="00C12FEC"/>
    <w:rsid w:val="00C257DB"/>
    <w:rsid w:val="00C701F7"/>
    <w:rsid w:val="00C70786"/>
    <w:rsid w:val="00CD2EC4"/>
    <w:rsid w:val="00D10958"/>
    <w:rsid w:val="00D401A3"/>
    <w:rsid w:val="00D47FA9"/>
    <w:rsid w:val="00D66593"/>
    <w:rsid w:val="00D66C13"/>
    <w:rsid w:val="00DD6C8F"/>
    <w:rsid w:val="00DE6DA2"/>
    <w:rsid w:val="00DF2D30"/>
    <w:rsid w:val="00E11C06"/>
    <w:rsid w:val="00E33F3E"/>
    <w:rsid w:val="00E472E7"/>
    <w:rsid w:val="00E4786A"/>
    <w:rsid w:val="00E55D74"/>
    <w:rsid w:val="00E6540C"/>
    <w:rsid w:val="00E655C9"/>
    <w:rsid w:val="00E81E2A"/>
    <w:rsid w:val="00EE0952"/>
    <w:rsid w:val="00F07C36"/>
    <w:rsid w:val="00F1373D"/>
    <w:rsid w:val="00FD1A91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443B1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sk-SK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lny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Nadpis1">
    <w:name w:val="heading 1"/>
    <w:basedOn w:val="Normlny"/>
    <w:next w:val="Normlny"/>
    <w:link w:val="Nadpis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Prjemca">
    <w:name w:val="Príjemca"/>
    <w:basedOn w:val="Normlny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Oslovenie">
    <w:name w:val="Salutation"/>
    <w:basedOn w:val="Normlny"/>
    <w:link w:val="OslovenieChar"/>
    <w:uiPriority w:val="4"/>
    <w:unhideWhenUsed/>
    <w:qFormat/>
    <w:rsid w:val="00A66B18"/>
    <w:pPr>
      <w:spacing w:before="720"/>
    </w:pPr>
  </w:style>
  <w:style w:type="character" w:customStyle="1" w:styleId="OslovenieChar">
    <w:name w:val="Oslovenie Char"/>
    <w:basedOn w:val="Predvolenpsmoodseku"/>
    <w:link w:val="Oslovenie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Zver">
    <w:name w:val="Closing"/>
    <w:basedOn w:val="Normlny"/>
    <w:next w:val="Podpis"/>
    <w:link w:val="ZverChar"/>
    <w:uiPriority w:val="6"/>
    <w:unhideWhenUsed/>
    <w:qFormat/>
    <w:rsid w:val="00A6783B"/>
    <w:pPr>
      <w:spacing w:before="480" w:after="960"/>
    </w:pPr>
  </w:style>
  <w:style w:type="character" w:customStyle="1" w:styleId="ZverChar">
    <w:name w:val="Záver Char"/>
    <w:basedOn w:val="Predvolenpsmoodseku"/>
    <w:link w:val="Zver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Podpis">
    <w:name w:val="Signature"/>
    <w:basedOn w:val="Normlny"/>
    <w:link w:val="Podpis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PodpisChar">
    <w:name w:val="Podpis Char"/>
    <w:basedOn w:val="Predvolenpsmoodseku"/>
    <w:link w:val="Podpis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3E24DF"/>
    <w:pPr>
      <w:spacing w:after="0"/>
      <w:jc w:val="right"/>
    </w:pPr>
  </w:style>
  <w:style w:type="character" w:customStyle="1" w:styleId="HlavikaChar">
    <w:name w:val="Hlavička Char"/>
    <w:basedOn w:val="Predvolenpsmoodseku"/>
    <w:link w:val="Hlavika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Vrazn">
    <w:name w:val="Strong"/>
    <w:basedOn w:val="Predvolenpsmoodseku"/>
    <w:uiPriority w:val="1"/>
    <w:semiHidden/>
    <w:rsid w:val="003E24DF"/>
    <w:rPr>
      <w:b/>
      <w:bCs/>
    </w:rPr>
  </w:style>
  <w:style w:type="paragraph" w:customStyle="1" w:styleId="Kontaktninformcie">
    <w:name w:val="Kontaktné informácie"/>
    <w:basedOn w:val="Normlny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Nadpis2Char">
    <w:name w:val="Nadpis 2 Char"/>
    <w:basedOn w:val="Predvolenpsmoodseku"/>
    <w:link w:val="Nadpis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lnywebov">
    <w:name w:val="Normal (Web)"/>
    <w:basedOn w:val="Normlny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Zstupntext">
    <w:name w:val="Placeholder Text"/>
    <w:basedOn w:val="Predvolenpsmoodseku"/>
    <w:uiPriority w:val="99"/>
    <w:semiHidden/>
    <w:rsid w:val="001766D6"/>
    <w:rPr>
      <w:color w:val="808080"/>
    </w:rPr>
  </w:style>
  <w:style w:type="paragraph" w:styleId="Pta">
    <w:name w:val="footer"/>
    <w:basedOn w:val="Normlny"/>
    <w:link w:val="Pta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taChar">
    <w:name w:val="Päta Char"/>
    <w:basedOn w:val="Predvolenpsmoodseku"/>
    <w:link w:val="Pta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lny"/>
    <w:next w:val="Normlny"/>
    <w:link w:val="Znakloga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Znakloga">
    <w:name w:val="Znak loga"/>
    <w:basedOn w:val="Predvolenpsmoodseku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character" w:styleId="Hypertextovprepojenie">
    <w:name w:val="Hyperlink"/>
    <w:basedOn w:val="Predvolenpsmoodseku"/>
    <w:uiPriority w:val="99"/>
    <w:unhideWhenUsed/>
    <w:rsid w:val="00397FFC"/>
    <w:rPr>
      <w:color w:val="F49100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rsid w:val="00397F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yperlink" Target="https://data.caltech.edu/records/20086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kri\AppData\Local\Microsoft\Office\16.0\DTS\sk-SK%7b12FCD0FC-CA57-4CE4-A653-286EB233AD51%7d\%7bAD21A953-546C-4173-94F4-603DDBF3F06C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8A7C27-52A7-47AA-BF88-5C3EDD9A920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{AD21A953-546C-4173-94F4-603DDBF3F06C}tf56348247_win32.dotx</Template>
  <TotalTime>0</TotalTime>
  <Pages>3</Pages>
  <Words>240</Words>
  <Characters>1374</Characters>
  <Application>Microsoft Office Word</Application>
  <DocSecurity>0</DocSecurity>
  <Lines>11</Lines>
  <Paragraphs>3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2022-03-06T09:24:00Z</dcterms:created>
  <dcterms:modified xsi:type="dcterms:W3CDTF">2022-05-06T16:23:00Z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